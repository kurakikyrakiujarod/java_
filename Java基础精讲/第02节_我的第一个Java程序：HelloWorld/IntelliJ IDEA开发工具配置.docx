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300" w:rsidRDefault="00877300" w:rsidP="00877300">
      <w:pPr>
        <w:pStyle w:val="1"/>
      </w:pPr>
      <w:r>
        <w:t>IntelliJ IDEA</w:t>
      </w:r>
      <w:r>
        <w:rPr>
          <w:rFonts w:hint="eastAsia"/>
        </w:rPr>
        <w:t>开发工具配置</w:t>
      </w:r>
    </w:p>
    <w:p w:rsidR="00877300" w:rsidRDefault="006F71FD" w:rsidP="00C1658E">
      <w:pPr>
        <w:pStyle w:val="2"/>
        <w:rPr>
          <w:rFonts w:hint="default"/>
        </w:rPr>
      </w:pPr>
      <w:r>
        <w:t>在</w:t>
      </w:r>
      <w:r w:rsidR="00877300">
        <w:t>Intellij IDEA</w:t>
      </w:r>
      <w:r>
        <w:t>中创建项目</w:t>
      </w:r>
    </w:p>
    <w:p w:rsidR="00877300" w:rsidRPr="00877300" w:rsidRDefault="00877300" w:rsidP="00877300">
      <w:r>
        <w:rPr>
          <w:rFonts w:hint="eastAsia"/>
        </w:rPr>
        <w:t>启动软件：</w:t>
      </w:r>
    </w:p>
    <w:p w:rsidR="00877300" w:rsidRDefault="00877300" w:rsidP="00877300">
      <w:r w:rsidRPr="00877300">
        <w:rPr>
          <w:noProof/>
        </w:rPr>
        <w:drawing>
          <wp:inline distT="0" distB="0" distL="0" distR="0">
            <wp:extent cx="5274310" cy="3296285"/>
            <wp:effectExtent l="0" t="0" r="2540" b="0"/>
            <wp:docPr id="1" name="图片 1" descr="C:\Users\lwzy\AppData\Local\Temp\1544511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zy\AppData\Local\Temp\154451126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300" w:rsidRDefault="00877300" w:rsidP="00877300">
      <w:r w:rsidRPr="00877300">
        <w:rPr>
          <w:noProof/>
        </w:rPr>
        <w:drawing>
          <wp:inline distT="0" distB="0" distL="0" distR="0">
            <wp:extent cx="5274310" cy="3293745"/>
            <wp:effectExtent l="0" t="0" r="2540" b="1905"/>
            <wp:docPr id="4" name="图片 4" descr="C:\Users\lwzy\AppData\Local\Temp\15445113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zy\AppData\Local\Temp\154451134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8E" w:rsidRDefault="00C1658E" w:rsidP="00C1658E"/>
    <w:p w:rsidR="00C1658E" w:rsidRDefault="0043422D" w:rsidP="00C1658E">
      <w:r>
        <w:rPr>
          <w:rFonts w:hint="eastAsia"/>
        </w:rPr>
        <w:t>在</w:t>
      </w:r>
      <w:r>
        <w:rPr>
          <w:rFonts w:hint="eastAsia"/>
        </w:rPr>
        <w:t>Intell</w:t>
      </w:r>
      <w:r>
        <w:t>ij IDEA</w:t>
      </w:r>
      <w:r>
        <w:rPr>
          <w:rFonts w:hint="eastAsia"/>
        </w:rPr>
        <w:t>中，程序的开发以项目为基本单位，其它的集成开发工具大体一致</w:t>
      </w:r>
      <w:r w:rsidR="002E3459">
        <w:rPr>
          <w:rFonts w:hint="eastAsia"/>
        </w:rPr>
        <w:t>。</w:t>
      </w:r>
    </w:p>
    <w:p w:rsidR="00C1658E" w:rsidRDefault="00C1658E" w:rsidP="00C1658E">
      <w:r>
        <w:rPr>
          <w:rFonts w:hint="eastAsia"/>
        </w:rPr>
        <w:lastRenderedPageBreak/>
        <w:t>如上图所示，打开</w:t>
      </w:r>
      <w:r>
        <w:rPr>
          <w:rFonts w:hint="eastAsia"/>
        </w:rPr>
        <w:t xml:space="preserve"> IntelliJ IDEA </w:t>
      </w:r>
      <w:r>
        <w:rPr>
          <w:rFonts w:hint="eastAsia"/>
        </w:rPr>
        <w:t>后，首先迎接我们的就是这个界面：</w:t>
      </w:r>
    </w:p>
    <w:p w:rsidR="00C1658E" w:rsidRDefault="00C1658E" w:rsidP="00B479C1">
      <w:pPr>
        <w:pStyle w:val="a6"/>
        <w:numPr>
          <w:ilvl w:val="0"/>
          <w:numId w:val="2"/>
        </w:numPr>
        <w:ind w:firstLineChars="0"/>
      </w:pPr>
      <w:r w:rsidRPr="00B479C1">
        <w:rPr>
          <w:rFonts w:hint="eastAsia"/>
          <w:color w:val="C45911" w:themeColor="accent2" w:themeShade="BF"/>
          <w:highlight w:val="lightGray"/>
        </w:rPr>
        <w:t>Create New Project</w:t>
      </w:r>
      <w:r>
        <w:rPr>
          <w:rFonts w:hint="eastAsia"/>
        </w:rPr>
        <w:t>：创建一个新的项目；</w:t>
      </w:r>
    </w:p>
    <w:p w:rsidR="00C1658E" w:rsidRDefault="00C1658E" w:rsidP="00B479C1">
      <w:pPr>
        <w:pStyle w:val="a6"/>
        <w:numPr>
          <w:ilvl w:val="0"/>
          <w:numId w:val="2"/>
        </w:numPr>
        <w:ind w:firstLineChars="0"/>
      </w:pPr>
      <w:r w:rsidRPr="00B479C1">
        <w:rPr>
          <w:rFonts w:hint="eastAsia"/>
          <w:color w:val="C45911" w:themeColor="accent2" w:themeShade="BF"/>
          <w:highlight w:val="lightGray"/>
        </w:rPr>
        <w:t>Import Project</w:t>
      </w:r>
      <w:r>
        <w:rPr>
          <w:rFonts w:hint="eastAsia"/>
        </w:rPr>
        <w:t>：导入一个已有的项目；</w:t>
      </w:r>
    </w:p>
    <w:p w:rsidR="00C1658E" w:rsidRDefault="00C1658E" w:rsidP="00B479C1">
      <w:pPr>
        <w:pStyle w:val="a6"/>
        <w:numPr>
          <w:ilvl w:val="0"/>
          <w:numId w:val="2"/>
        </w:numPr>
        <w:ind w:firstLineChars="0"/>
      </w:pPr>
      <w:r w:rsidRPr="00B479C1">
        <w:rPr>
          <w:rFonts w:hint="eastAsia"/>
          <w:color w:val="C45911" w:themeColor="accent2" w:themeShade="BF"/>
          <w:highlight w:val="lightGray"/>
        </w:rPr>
        <w:t>Open</w:t>
      </w:r>
      <w:r>
        <w:rPr>
          <w:rFonts w:hint="eastAsia"/>
        </w:rPr>
        <w:t>：打开一个已有的项目；</w:t>
      </w:r>
    </w:p>
    <w:p w:rsidR="00C1658E" w:rsidRDefault="00C1658E" w:rsidP="00B479C1">
      <w:pPr>
        <w:pStyle w:val="a6"/>
        <w:numPr>
          <w:ilvl w:val="0"/>
          <w:numId w:val="2"/>
        </w:numPr>
        <w:ind w:firstLineChars="0"/>
      </w:pPr>
      <w:r w:rsidRPr="00B479C1">
        <w:rPr>
          <w:rFonts w:hint="eastAsia"/>
          <w:color w:val="C45911" w:themeColor="accent2" w:themeShade="BF"/>
          <w:highlight w:val="lightGray"/>
        </w:rPr>
        <w:t>Check out from Version Control</w:t>
      </w:r>
      <w:r>
        <w:rPr>
          <w:rFonts w:hint="eastAsia"/>
        </w:rPr>
        <w:t>：从版本控制服务器上检出（</w:t>
      </w:r>
      <w:r>
        <w:rPr>
          <w:rFonts w:hint="eastAsia"/>
        </w:rPr>
        <w:t>Checkout</w:t>
      </w:r>
      <w:r>
        <w:rPr>
          <w:rFonts w:hint="eastAsia"/>
        </w:rPr>
        <w:t>）项目。</w:t>
      </w:r>
    </w:p>
    <w:p w:rsidR="0043422D" w:rsidRDefault="0052107E" w:rsidP="0043422D">
      <w:r>
        <w:rPr>
          <w:rFonts w:hint="eastAsia"/>
        </w:rPr>
        <w:t>点击“</w:t>
      </w:r>
      <w:r w:rsidRPr="00B479C1">
        <w:rPr>
          <w:rFonts w:hint="eastAsia"/>
          <w:color w:val="C45911" w:themeColor="accent2" w:themeShade="BF"/>
          <w:highlight w:val="lightGray"/>
        </w:rPr>
        <w:t>Create New Project</w:t>
      </w:r>
      <w:r>
        <w:rPr>
          <w:rFonts w:hint="eastAsia"/>
        </w:rPr>
        <w:t>”新建一个</w:t>
      </w:r>
      <w:r>
        <w:rPr>
          <w:rFonts w:hint="eastAsia"/>
        </w:rPr>
        <w:t>Java</w:t>
      </w:r>
      <w:r>
        <w:rPr>
          <w:rFonts w:hint="eastAsia"/>
        </w:rPr>
        <w:t>项目：</w:t>
      </w:r>
    </w:p>
    <w:p w:rsidR="0052107E" w:rsidRDefault="0052107E" w:rsidP="0043422D">
      <w:r>
        <w:rPr>
          <w:noProof/>
        </w:rPr>
        <w:drawing>
          <wp:inline distT="0" distB="0" distL="0" distR="0" wp14:anchorId="262F71DD" wp14:editId="3F92C762">
            <wp:extent cx="5274310" cy="56921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3A" w:rsidRDefault="00E45F3A" w:rsidP="0043422D"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默认选择当前安装的</w:t>
      </w:r>
      <w:r>
        <w:rPr>
          <w:rFonts w:hint="eastAsia"/>
        </w:rPr>
        <w:t>JDK</w:t>
      </w:r>
      <w:r>
        <w:rPr>
          <w:rFonts w:hint="eastAsia"/>
        </w:rPr>
        <w:t>版本，依次点击“</w:t>
      </w:r>
      <w:r>
        <w:rPr>
          <w:rFonts w:hint="eastAsia"/>
        </w:rPr>
        <w:t>next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next</w:t>
      </w:r>
      <w:r>
        <w:rPr>
          <w:rFonts w:hint="eastAsia"/>
        </w:rPr>
        <w:t>”：</w:t>
      </w:r>
    </w:p>
    <w:p w:rsidR="00E45F3A" w:rsidRDefault="00E45F3A" w:rsidP="0043422D">
      <w:r>
        <w:rPr>
          <w:noProof/>
        </w:rPr>
        <w:lastRenderedPageBreak/>
        <w:drawing>
          <wp:inline distT="0" distB="0" distL="0" distR="0" wp14:anchorId="6DB6BD5E" wp14:editId="684C410A">
            <wp:extent cx="5274310" cy="5685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3A" w:rsidRDefault="00E45F3A" w:rsidP="0043422D"/>
    <w:p w:rsidR="00E45F3A" w:rsidRDefault="00E45F3A" w:rsidP="0043422D">
      <w:r>
        <w:rPr>
          <w:noProof/>
        </w:rPr>
        <w:lastRenderedPageBreak/>
        <w:drawing>
          <wp:inline distT="0" distB="0" distL="0" distR="0" wp14:anchorId="5763AB72" wp14:editId="1E5CB6B0">
            <wp:extent cx="5274310" cy="5669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3A" w:rsidRDefault="00E45F3A" w:rsidP="0043422D">
      <w:r>
        <w:rPr>
          <w:rFonts w:hint="eastAsia"/>
        </w:rPr>
        <w:t>修改项目名称和项目地址为开发目录，点击“</w:t>
      </w:r>
      <w:r>
        <w:rPr>
          <w:rFonts w:hint="eastAsia"/>
        </w:rPr>
        <w:t>Finish</w:t>
      </w:r>
      <w:r>
        <w:rPr>
          <w:rFonts w:hint="eastAsia"/>
        </w:rPr>
        <w:t>”，项目创建完成：</w:t>
      </w:r>
    </w:p>
    <w:p w:rsidR="00E45F3A" w:rsidRDefault="00E45F3A" w:rsidP="0043422D">
      <w:r>
        <w:rPr>
          <w:noProof/>
        </w:rPr>
        <w:lastRenderedPageBreak/>
        <w:drawing>
          <wp:inline distT="0" distB="0" distL="0" distR="0" wp14:anchorId="30D36288" wp14:editId="13F1B2E2">
            <wp:extent cx="5274310" cy="3773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3A" w:rsidRDefault="00A376D5" w:rsidP="0043422D">
      <w:r>
        <w:rPr>
          <w:noProof/>
        </w:rPr>
        <w:drawing>
          <wp:inline distT="0" distB="0" distL="0" distR="0" wp14:anchorId="0450ED69" wp14:editId="68A8F96E">
            <wp:extent cx="5274310" cy="3779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B3" w:rsidRDefault="00E440B3" w:rsidP="0043422D">
      <w:r>
        <w:rPr>
          <w:rFonts w:hint="eastAsia"/>
        </w:rPr>
        <w:t>项目目录解释：</w:t>
      </w:r>
    </w:p>
    <w:p w:rsidR="00280E02" w:rsidRDefault="00280E02" w:rsidP="00280E02">
      <w:r>
        <w:t>.idea</w:t>
      </w:r>
      <w:r>
        <w:rPr>
          <w:rFonts w:hint="eastAsia"/>
        </w:rPr>
        <w:t>文件夹和</w:t>
      </w:r>
      <w:r>
        <w:rPr>
          <w:rFonts w:hint="eastAsia"/>
        </w:rPr>
        <w:t>HelloWorld</w:t>
      </w:r>
      <w:r>
        <w:t>.ml</w:t>
      </w:r>
      <w:r>
        <w:rPr>
          <w:rFonts w:hint="eastAsia"/>
        </w:rPr>
        <w:t>文件这两项是</w:t>
      </w:r>
      <w:r>
        <w:rPr>
          <w:rFonts w:hint="eastAsia"/>
        </w:rPr>
        <w:t>IDEA</w:t>
      </w:r>
      <w:r>
        <w:rPr>
          <w:rFonts w:hint="eastAsia"/>
        </w:rPr>
        <w:t>开发工具使用的文件，无需操作；</w:t>
      </w:r>
    </w:p>
    <w:p w:rsidR="00280E02" w:rsidRDefault="00280E02" w:rsidP="00280E02">
      <w:r>
        <w:rPr>
          <w:rFonts w:hint="eastAsia"/>
        </w:rPr>
        <w:t>s</w:t>
      </w:r>
      <w:r>
        <w:t>rc</w:t>
      </w:r>
      <w:r>
        <w:rPr>
          <w:rFonts w:hint="eastAsia"/>
        </w:rPr>
        <w:t>文件夹下存放编写的代码。</w:t>
      </w:r>
    </w:p>
    <w:p w:rsidR="00280E02" w:rsidRDefault="00280E02" w:rsidP="00280E02"/>
    <w:p w:rsidR="00280E02" w:rsidRDefault="009C3C56" w:rsidP="00280E02">
      <w:r>
        <w:rPr>
          <w:rFonts w:hint="eastAsia"/>
        </w:rPr>
        <w:lastRenderedPageBreak/>
        <w:t>在</w:t>
      </w:r>
      <w:r w:rsidR="006B79C7">
        <w:rPr>
          <w:rFonts w:hint="eastAsia"/>
        </w:rPr>
        <w:t>src</w:t>
      </w:r>
      <w:r w:rsidR="006B79C7">
        <w:rPr>
          <w:rFonts w:hint="eastAsia"/>
        </w:rPr>
        <w:t>目录上右键，依次选择</w:t>
      </w:r>
      <w:r w:rsidR="006B79C7">
        <w:rPr>
          <w:rFonts w:hint="eastAsia"/>
        </w:rPr>
        <w:t>new-</w:t>
      </w:r>
      <w:r w:rsidR="006B79C7">
        <w:t>&gt;</w:t>
      </w:r>
      <w:r w:rsidR="006B79C7">
        <w:rPr>
          <w:rFonts w:hint="eastAsia"/>
        </w:rPr>
        <w:t>Java</w:t>
      </w:r>
      <w:r w:rsidR="006B79C7">
        <w:t xml:space="preserve"> </w:t>
      </w:r>
      <w:r w:rsidR="006B79C7">
        <w:rPr>
          <w:rFonts w:hint="eastAsia"/>
        </w:rPr>
        <w:t>class</w:t>
      </w:r>
      <w:r w:rsidR="006B79C7">
        <w:t xml:space="preserve"> </w:t>
      </w:r>
      <w:r w:rsidR="006B79C7">
        <w:rPr>
          <w:rFonts w:hint="eastAsia"/>
        </w:rPr>
        <w:t>创建一个</w:t>
      </w:r>
      <w:r w:rsidR="006B79C7">
        <w:rPr>
          <w:rFonts w:hint="eastAsia"/>
        </w:rPr>
        <w:t>Java</w:t>
      </w:r>
      <w:r w:rsidR="006B79C7">
        <w:rPr>
          <w:rFonts w:hint="eastAsia"/>
        </w:rPr>
        <w:t>类：</w:t>
      </w:r>
    </w:p>
    <w:p w:rsidR="006B79C7" w:rsidRDefault="006B79C7" w:rsidP="00280E02">
      <w:r>
        <w:rPr>
          <w:noProof/>
        </w:rPr>
        <w:drawing>
          <wp:inline distT="0" distB="0" distL="0" distR="0" wp14:anchorId="5023B3AD" wp14:editId="72D1220B">
            <wp:extent cx="5274310" cy="3778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C7" w:rsidRDefault="006B79C7" w:rsidP="00280E02">
      <w:r>
        <w:rPr>
          <w:rFonts w:hint="eastAsia"/>
        </w:rPr>
        <w:t>类名写</w:t>
      </w:r>
      <w:r>
        <w:rPr>
          <w:rFonts w:hint="eastAsia"/>
        </w:rPr>
        <w:t>HelloWorld</w:t>
      </w:r>
      <w:r>
        <w:rPr>
          <w:rFonts w:hint="eastAsia"/>
        </w:rPr>
        <w:t>，然后点击“</w:t>
      </w:r>
      <w:r>
        <w:rPr>
          <w:rFonts w:hint="eastAsia"/>
        </w:rPr>
        <w:t>OK</w:t>
      </w:r>
      <w:r>
        <w:rPr>
          <w:rFonts w:hint="eastAsia"/>
        </w:rPr>
        <w:t>”：</w:t>
      </w:r>
    </w:p>
    <w:p w:rsidR="006B79C7" w:rsidRDefault="006B79C7" w:rsidP="00280E02">
      <w:r>
        <w:rPr>
          <w:noProof/>
        </w:rPr>
        <w:drawing>
          <wp:inline distT="0" distB="0" distL="0" distR="0" wp14:anchorId="2026D58D" wp14:editId="6D7903C7">
            <wp:extent cx="3352800" cy="1457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C7" w:rsidRDefault="006B79C7" w:rsidP="006B79C7">
      <w:pPr>
        <w:pStyle w:val="2"/>
        <w:rPr>
          <w:rFonts w:hint="default"/>
        </w:rPr>
      </w:pPr>
      <w:r>
        <w:t>工具条和工具按钮</w:t>
      </w:r>
    </w:p>
    <w:p w:rsidR="006B79C7" w:rsidRDefault="006B79C7" w:rsidP="006B79C7">
      <w:r>
        <w:rPr>
          <w:rFonts w:hint="eastAsia"/>
        </w:rPr>
        <w:t>IDEA</w:t>
      </w:r>
      <w:r>
        <w:rPr>
          <w:rFonts w:hint="eastAsia"/>
        </w:rPr>
        <w:t>默认是不显示工具条的，可以通过菜单栏上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菜单来显示和隐藏工具条、工具按钮：</w:t>
      </w:r>
    </w:p>
    <w:p w:rsidR="006B79C7" w:rsidRDefault="006B79C7" w:rsidP="006B79C7">
      <w:r>
        <w:rPr>
          <w:noProof/>
        </w:rPr>
        <w:lastRenderedPageBreak/>
        <w:drawing>
          <wp:inline distT="0" distB="0" distL="0" distR="0" wp14:anchorId="73F6C674" wp14:editId="1B7D62A2">
            <wp:extent cx="5274310" cy="40887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4A" w:rsidRDefault="00261E5F" w:rsidP="006B79C7">
      <w:r>
        <w:rPr>
          <w:noProof/>
        </w:rPr>
        <w:drawing>
          <wp:inline distT="0" distB="0" distL="0" distR="0" wp14:anchorId="58AF49A8" wp14:editId="518E9F9A">
            <wp:extent cx="5274310" cy="3776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5F" w:rsidRDefault="00A34504" w:rsidP="00A34504">
      <w:pPr>
        <w:pStyle w:val="2"/>
        <w:rPr>
          <w:rFonts w:hint="default"/>
        </w:rPr>
      </w:pPr>
      <w:r w:rsidRPr="00A34504">
        <w:t>隐藏.idea文件夹和.iml等文件</w:t>
      </w:r>
    </w:p>
    <w:p w:rsidR="00A34504" w:rsidRDefault="00A34504" w:rsidP="00A34504">
      <w:r>
        <w:rPr>
          <w:rFonts w:hint="eastAsia"/>
        </w:rPr>
        <w:lastRenderedPageBreak/>
        <w:t>IntelliJ IDEA</w:t>
      </w:r>
      <w:r>
        <w:rPr>
          <w:rFonts w:hint="eastAsia"/>
        </w:rPr>
        <w:t>项目会自动生成一个</w:t>
      </w:r>
      <w:r>
        <w:rPr>
          <w:rFonts w:hint="eastAsia"/>
        </w:rPr>
        <w:t>.idea</w:t>
      </w:r>
      <w:r>
        <w:rPr>
          <w:rFonts w:hint="eastAsia"/>
        </w:rPr>
        <w:t>文件夹和</w:t>
      </w:r>
      <w:r>
        <w:rPr>
          <w:rFonts w:hint="eastAsia"/>
        </w:rPr>
        <w:t>.iml</w:t>
      </w:r>
      <w:r>
        <w:rPr>
          <w:rFonts w:hint="eastAsia"/>
        </w:rPr>
        <w:t>文</w:t>
      </w:r>
      <w:r w:rsidR="004E72BA">
        <w:rPr>
          <w:rFonts w:hint="eastAsia"/>
        </w:rPr>
        <w:t>件</w:t>
      </w:r>
      <w:r>
        <w:rPr>
          <w:rFonts w:hint="eastAsia"/>
        </w:rPr>
        <w:t>，</w:t>
      </w:r>
      <w:r w:rsidR="004E72BA">
        <w:rPr>
          <w:rFonts w:hint="eastAsia"/>
        </w:rPr>
        <w:t>我们不需要操作，可以隐藏。</w:t>
      </w:r>
    </w:p>
    <w:p w:rsidR="00A34504" w:rsidRDefault="00A34504" w:rsidP="00A34504">
      <w:r>
        <w:rPr>
          <w:rFonts w:hint="eastAsia"/>
        </w:rPr>
        <w:t>在</w:t>
      </w:r>
      <w:r>
        <w:rPr>
          <w:rFonts w:hint="eastAsia"/>
        </w:rPr>
        <w:t>File-&gt;Settings-&gt;Editor-&gt;File Types</w:t>
      </w:r>
      <w:r>
        <w:rPr>
          <w:rFonts w:hint="eastAsia"/>
        </w:rPr>
        <w:t>下的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Ignore files and folders</w:t>
      </w:r>
      <w:r>
        <w:rPr>
          <w:rFonts w:hint="eastAsia"/>
        </w:rPr>
        <w:t>”一栏添加</w:t>
      </w:r>
      <w:r>
        <w:rPr>
          <w:rFonts w:hint="eastAsia"/>
        </w:rPr>
        <w:t xml:space="preserve"> *.idea;*.iml</w:t>
      </w:r>
      <w:r w:rsidR="004E72BA">
        <w:rPr>
          <w:rFonts w:hint="eastAsia"/>
        </w:rPr>
        <w:t>;</w:t>
      </w:r>
      <w:r w:rsidR="004E72BA">
        <w:t xml:space="preserve"> </w:t>
      </w:r>
      <w:r>
        <w:rPr>
          <w:rFonts w:hint="eastAsia"/>
        </w:rPr>
        <w:t>等配置如下图所示</w:t>
      </w:r>
      <w:r w:rsidR="004E72BA">
        <w:rPr>
          <w:rFonts w:hint="eastAsia"/>
        </w:rPr>
        <w:t>（每一项配置后以分号结束）：</w:t>
      </w:r>
    </w:p>
    <w:p w:rsidR="00F84600" w:rsidRDefault="00F84600" w:rsidP="00A34504">
      <w:r w:rsidRPr="00F84600">
        <w:rPr>
          <w:noProof/>
        </w:rPr>
        <w:drawing>
          <wp:inline distT="0" distB="0" distL="0" distR="0">
            <wp:extent cx="5274310" cy="4041775"/>
            <wp:effectExtent l="0" t="0" r="2540" b="0"/>
            <wp:docPr id="6" name="图片 6" descr="C:\Users\lwzy\AppData\Local\Temp\15445221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zy\AppData\Local\Temp\1544522182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BA" w:rsidRDefault="004E72BA" w:rsidP="00A34504">
      <w:r>
        <w:rPr>
          <w:noProof/>
        </w:rPr>
        <w:drawing>
          <wp:inline distT="0" distB="0" distL="0" distR="0" wp14:anchorId="01349E23" wp14:editId="568EBA3A">
            <wp:extent cx="5274310" cy="37674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ED" w:rsidRDefault="00BF4DED" w:rsidP="00A34504">
      <w:r>
        <w:rPr>
          <w:noProof/>
        </w:rPr>
        <w:lastRenderedPageBreak/>
        <w:drawing>
          <wp:inline distT="0" distB="0" distL="0" distR="0" wp14:anchorId="110327C3" wp14:editId="736BE2AF">
            <wp:extent cx="2733675" cy="828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ED" w:rsidRDefault="00BF4DED" w:rsidP="00A34504">
      <w:r>
        <w:t xml:space="preserve">.idea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.ml </w:t>
      </w:r>
      <w:r>
        <w:rPr>
          <w:rFonts w:hint="eastAsia"/>
        </w:rPr>
        <w:t>已经隐藏。</w:t>
      </w:r>
    </w:p>
    <w:p w:rsidR="00A76481" w:rsidRDefault="00BF4DED" w:rsidP="00A34504">
      <w:r>
        <w:rPr>
          <w:rFonts w:hint="eastAsia"/>
        </w:rPr>
        <w:t>注：</w:t>
      </w:r>
      <w:r>
        <w:rPr>
          <w:rFonts w:hint="eastAsia"/>
        </w:rPr>
        <w:t>out</w:t>
      </w:r>
      <w:r>
        <w:rPr>
          <w:rFonts w:hint="eastAsia"/>
        </w:rPr>
        <w:t>目录是程序编译后的输出目录，字节码文件就放在该目录中。</w:t>
      </w:r>
    </w:p>
    <w:p w:rsidR="00A76481" w:rsidRDefault="00A76481" w:rsidP="00A76481">
      <w:pPr>
        <w:pStyle w:val="2"/>
        <w:rPr>
          <w:rFonts w:hint="default"/>
        </w:rPr>
      </w:pPr>
      <w:r w:rsidRPr="00A76481">
        <w:t>关闭Intellij IDEA自动更新</w:t>
      </w:r>
    </w:p>
    <w:p w:rsidR="00A76481" w:rsidRDefault="00A76481" w:rsidP="00A76481">
      <w:r>
        <w:rPr>
          <w:rFonts w:hint="eastAsia"/>
        </w:rPr>
        <w:t>一般软件的自动更新功能都不是必须的，</w:t>
      </w:r>
      <w:r>
        <w:rPr>
          <w:rFonts w:hint="eastAsia"/>
        </w:rPr>
        <w:t>IDEA</w:t>
      </w:r>
      <w:r>
        <w:rPr>
          <w:rFonts w:hint="eastAsia"/>
        </w:rPr>
        <w:t>也不例外，可以取消自动更新功能。</w:t>
      </w:r>
    </w:p>
    <w:p w:rsidR="00A76481" w:rsidRDefault="00A76481" w:rsidP="00A76481">
      <w:r w:rsidRPr="00A76481">
        <w:rPr>
          <w:rFonts w:hint="eastAsia"/>
        </w:rPr>
        <w:t>在</w:t>
      </w:r>
      <w:r w:rsidRPr="00A76481">
        <w:rPr>
          <w:rFonts w:hint="eastAsia"/>
        </w:rPr>
        <w:t>File-&gt;Settings-&gt;Appearance &amp; Behavior-&gt;System Settings-&gt;Updates</w:t>
      </w:r>
      <w:r w:rsidRPr="00A76481">
        <w:rPr>
          <w:rFonts w:hint="eastAsia"/>
        </w:rPr>
        <w:t>下取消</w:t>
      </w:r>
      <w:r w:rsidRPr="00A76481">
        <w:rPr>
          <w:rFonts w:hint="eastAsia"/>
        </w:rPr>
        <w:t>Automatically check updates for</w:t>
      </w:r>
      <w:r w:rsidRPr="00A76481">
        <w:rPr>
          <w:rFonts w:hint="eastAsia"/>
        </w:rPr>
        <w:t>勾选</w:t>
      </w:r>
      <w:r>
        <w:rPr>
          <w:rFonts w:hint="eastAsia"/>
        </w:rPr>
        <w:t>：</w:t>
      </w:r>
    </w:p>
    <w:p w:rsidR="002B3C38" w:rsidRDefault="00A76481" w:rsidP="00A76481">
      <w:r>
        <w:rPr>
          <w:noProof/>
        </w:rPr>
        <w:drawing>
          <wp:inline distT="0" distB="0" distL="0" distR="0" wp14:anchorId="1F762547" wp14:editId="61E8D930">
            <wp:extent cx="5274310" cy="37674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38" w:rsidRDefault="002B3C38" w:rsidP="002B3C38">
      <w:pPr>
        <w:pStyle w:val="2"/>
        <w:rPr>
          <w:rFonts w:hint="default"/>
        </w:rPr>
      </w:pPr>
      <w:r>
        <w:t>设置字体</w:t>
      </w:r>
      <w:r w:rsidR="00270F1A">
        <w:t>和配色风格</w:t>
      </w:r>
    </w:p>
    <w:p w:rsidR="00862D42" w:rsidRDefault="00862D42" w:rsidP="002B3C38">
      <w:r w:rsidRPr="00862D42">
        <w:rPr>
          <w:rFonts w:hint="eastAsia"/>
        </w:rPr>
        <w:t>在主菜单下选择</w:t>
      </w:r>
      <w:r w:rsidRPr="00862D42">
        <w:rPr>
          <w:rFonts w:hint="eastAsia"/>
        </w:rPr>
        <w:t>File-&gt;Settings-&gt;Editor-&gt; Font</w:t>
      </w:r>
      <w:r>
        <w:rPr>
          <w:rFonts w:hint="eastAsia"/>
        </w:rPr>
        <w:t>，</w:t>
      </w:r>
      <w:r w:rsidR="00223D58">
        <w:rPr>
          <w:rFonts w:hint="eastAsia"/>
        </w:rPr>
        <w:t>可以</w:t>
      </w:r>
      <w:r>
        <w:rPr>
          <w:rFonts w:hint="eastAsia"/>
        </w:rPr>
        <w:t>根据自己的</w:t>
      </w:r>
      <w:r w:rsidR="00223D58">
        <w:rPr>
          <w:rFonts w:hint="eastAsia"/>
        </w:rPr>
        <w:t>喜好</w:t>
      </w:r>
      <w:r>
        <w:rPr>
          <w:rFonts w:hint="eastAsia"/>
        </w:rPr>
        <w:t>设置字体</w:t>
      </w:r>
      <w:r w:rsidR="00223D58">
        <w:rPr>
          <w:rFonts w:hint="eastAsia"/>
        </w:rPr>
        <w:t>和字号</w:t>
      </w:r>
      <w:r>
        <w:rPr>
          <w:rFonts w:hint="eastAsia"/>
        </w:rPr>
        <w:t>：</w:t>
      </w:r>
    </w:p>
    <w:p w:rsidR="00862D42" w:rsidRDefault="00223D58" w:rsidP="002B3C38">
      <w:r>
        <w:rPr>
          <w:noProof/>
        </w:rPr>
        <w:lastRenderedPageBreak/>
        <w:drawing>
          <wp:inline distT="0" distB="0" distL="0" distR="0" wp14:anchorId="2AA0CD01" wp14:editId="0B75F631">
            <wp:extent cx="5274310" cy="36804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58" w:rsidRDefault="00223D58" w:rsidP="002B3C38">
      <w:r>
        <w:rPr>
          <w:rFonts w:hint="eastAsia"/>
        </w:rPr>
        <w:t>也可以在</w:t>
      </w:r>
      <w:r>
        <w:rPr>
          <w:rFonts w:hint="eastAsia"/>
        </w:rPr>
        <w:t>editor-</w:t>
      </w:r>
      <w:r>
        <w:t>&gt;</w:t>
      </w:r>
      <w:r>
        <w:rPr>
          <w:rFonts w:hint="eastAsia"/>
        </w:rPr>
        <w:t>Color</w:t>
      </w:r>
      <w:r>
        <w:t xml:space="preserve"> Scheme</w:t>
      </w:r>
      <w:r>
        <w:rPr>
          <w:rFonts w:hint="eastAsia"/>
        </w:rPr>
        <w:t>下设置配色风格：</w:t>
      </w:r>
    </w:p>
    <w:p w:rsidR="00223D58" w:rsidRDefault="00223D58" w:rsidP="002B3C38">
      <w:r>
        <w:rPr>
          <w:noProof/>
        </w:rPr>
        <w:drawing>
          <wp:inline distT="0" distB="0" distL="0" distR="0" wp14:anchorId="02D4B577" wp14:editId="344A5148">
            <wp:extent cx="5274310" cy="36633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5A" w:rsidRDefault="00270F1A" w:rsidP="00270F1A">
      <w:pPr>
        <w:pStyle w:val="2"/>
        <w:rPr>
          <w:rFonts w:hint="default"/>
        </w:rPr>
      </w:pPr>
      <w:r w:rsidRPr="00270F1A">
        <w:t>文件编码设置</w:t>
      </w:r>
    </w:p>
    <w:p w:rsidR="00BA407D" w:rsidRDefault="00BA407D" w:rsidP="00BA407D">
      <w:r>
        <w:rPr>
          <w:rFonts w:hint="eastAsia"/>
        </w:rPr>
        <w:t>在菜单中依次选择</w:t>
      </w:r>
      <w:r w:rsidRPr="00BA407D">
        <w:t>File-&gt;Settings-&gt;Editor-&gt;File Encodings</w:t>
      </w:r>
      <w:r>
        <w:rPr>
          <w:rFonts w:hint="eastAsia"/>
        </w:rPr>
        <w:t>，将所有编码设置成国际通用字符集</w:t>
      </w:r>
      <w:r>
        <w:rPr>
          <w:rFonts w:hint="eastAsia"/>
        </w:rPr>
        <w:t>UTF</w:t>
      </w:r>
      <w:r>
        <w:t>-8</w:t>
      </w:r>
      <w:r w:rsidR="009D0104">
        <w:rPr>
          <w:rFonts w:hint="eastAsia"/>
        </w:rPr>
        <w:t>。</w:t>
      </w:r>
      <w:r w:rsidR="009D0104" w:rsidRPr="009D0104">
        <w:t>Transparent native-to-ascii conversion</w:t>
      </w:r>
      <w:r w:rsidR="009D0104" w:rsidRPr="009D0104">
        <w:t>属性主要用于转换</w:t>
      </w:r>
      <w:r w:rsidR="009D0104" w:rsidRPr="009D0104">
        <w:t>ascii</w:t>
      </w:r>
      <w:r w:rsidR="009D0104" w:rsidRPr="009D0104">
        <w:t>，不然</w:t>
      </w:r>
      <w:r w:rsidR="009D0104" w:rsidRPr="009D0104">
        <w:t>Properties</w:t>
      </w:r>
      <w:r w:rsidR="009D0104" w:rsidRPr="009D0104">
        <w:t>文件的</w:t>
      </w:r>
      <w:r w:rsidR="009D0104" w:rsidRPr="009D0104">
        <w:lastRenderedPageBreak/>
        <w:t>中文会被转码，</w:t>
      </w:r>
      <w:r w:rsidR="009D0104" w:rsidRPr="009D0104">
        <w:t>IntelliJ IDEA</w:t>
      </w:r>
      <w:r w:rsidR="009D0104" w:rsidRPr="009D0104">
        <w:t>除了支持对整个</w:t>
      </w:r>
      <w:r w:rsidR="009D0104" w:rsidRPr="009D0104">
        <w:t>Project</w:t>
      </w:r>
      <w:r w:rsidR="009D0104" w:rsidRPr="009D0104">
        <w:t>设置编码之外，还支持对目录、文件进行编码设置。</w:t>
      </w:r>
      <w:r w:rsidR="009D0104">
        <w:rPr>
          <w:rFonts w:hint="eastAsia"/>
        </w:rPr>
        <w:t>：</w:t>
      </w:r>
    </w:p>
    <w:p w:rsidR="00B20B4A" w:rsidRDefault="009D0104" w:rsidP="00BA407D">
      <w:r>
        <w:rPr>
          <w:noProof/>
        </w:rPr>
        <w:drawing>
          <wp:inline distT="0" distB="0" distL="0" distR="0" wp14:anchorId="4F2BD505" wp14:editId="572994A8">
            <wp:extent cx="5274310" cy="36747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D3" w:rsidRDefault="006729D3" w:rsidP="006729D3">
      <w:pPr>
        <w:pStyle w:val="2"/>
        <w:rPr>
          <w:rFonts w:hint="default"/>
        </w:rPr>
      </w:pPr>
      <w:r w:rsidRPr="006729D3">
        <w:t>自动导入所有包</w:t>
      </w:r>
    </w:p>
    <w:p w:rsidR="006729D3" w:rsidRDefault="006729D3" w:rsidP="006729D3">
      <w:r w:rsidRPr="006729D3">
        <w:t>在</w:t>
      </w:r>
      <w:r w:rsidRPr="006729D3">
        <w:t>Intellij IDEA</w:t>
      </w:r>
      <w:r w:rsidRPr="006729D3">
        <w:t>一次只能导入单个包，没有像</w:t>
      </w:r>
      <w:r w:rsidRPr="006729D3">
        <w:t>Eclipse</w:t>
      </w:r>
      <w:r w:rsidRPr="006729D3">
        <w:t>快速导入包的快捷键</w:t>
      </w:r>
      <w:r w:rsidRPr="006729D3">
        <w:t>Ctrl+Shift+O</w:t>
      </w:r>
      <w:r w:rsidRPr="006729D3">
        <w:t>，但是</w:t>
      </w:r>
      <w:r w:rsidRPr="006729D3">
        <w:t>Intellij IDEA</w:t>
      </w:r>
      <w:r w:rsidRPr="006729D3">
        <w:t>下有个自动导入包的功能。在</w:t>
      </w:r>
      <w:r w:rsidRPr="006729D3">
        <w:t>File-&gt;Settings-&gt;Editor-&gt;General-&gt;Auto Import</w:t>
      </w:r>
      <w:r w:rsidRPr="006729D3">
        <w:t>下进行配置，具体配置如下如所示</w:t>
      </w:r>
      <w:r>
        <w:rPr>
          <w:rFonts w:hint="eastAsia"/>
        </w:rPr>
        <w:t>：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</w:pPr>
      <w:r w:rsidRPr="009878D0">
        <w:rPr>
          <w:rFonts w:hint="eastAsia"/>
          <w:color w:val="C45911" w:themeColor="accent2" w:themeShade="BF"/>
          <w:highlight w:val="lightGray"/>
        </w:rPr>
        <w:t>Insert imports on paste:</w:t>
      </w:r>
      <w:r w:rsidRPr="009878D0">
        <w:rPr>
          <w:rFonts w:hint="eastAsia"/>
        </w:rPr>
        <w:t>复制代码的时候，对于导入的包是否需要进行询问的一个选项。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</w:pPr>
      <w:r w:rsidRPr="009878D0">
        <w:rPr>
          <w:rFonts w:hint="eastAsia"/>
        </w:rPr>
        <w:t xml:space="preserve">    ASK(</w:t>
      </w:r>
      <w:r w:rsidRPr="009878D0">
        <w:rPr>
          <w:rFonts w:hint="eastAsia"/>
        </w:rPr>
        <w:t>有需要导入的包名时会弹提示框，问你要不要导入</w:t>
      </w:r>
      <w:r w:rsidRPr="009878D0">
        <w:rPr>
          <w:rFonts w:hint="eastAsia"/>
        </w:rPr>
        <w:t>)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</w:pPr>
      <w:r w:rsidRPr="009878D0">
        <w:rPr>
          <w:rFonts w:hint="eastAsia"/>
        </w:rPr>
        <w:t xml:space="preserve">    NONE(</w:t>
      </w:r>
      <w:r w:rsidRPr="009878D0">
        <w:rPr>
          <w:rFonts w:hint="eastAsia"/>
        </w:rPr>
        <w:t>有需要导入的包名时不会弹提示框，也不会自动导入</w:t>
      </w:r>
      <w:r w:rsidRPr="009878D0">
        <w:rPr>
          <w:rFonts w:hint="eastAsia"/>
        </w:rPr>
        <w:t>)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</w:pPr>
      <w:r w:rsidRPr="009878D0">
        <w:rPr>
          <w:rFonts w:hint="eastAsia"/>
        </w:rPr>
        <w:t xml:space="preserve">    ALL(</w:t>
      </w:r>
      <w:r w:rsidRPr="009878D0">
        <w:rPr>
          <w:rFonts w:hint="eastAsia"/>
        </w:rPr>
        <w:t>有需要导入的包名时会自动导入，不会弹提示框</w:t>
      </w:r>
      <w:r w:rsidRPr="009878D0">
        <w:rPr>
          <w:rFonts w:hint="eastAsia"/>
        </w:rPr>
        <w:t>)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  <w:rPr>
          <w:color w:val="C45911" w:themeColor="accent2" w:themeShade="BF"/>
          <w:highlight w:val="lightGray"/>
        </w:rPr>
      </w:pPr>
      <w:r w:rsidRPr="009878D0">
        <w:rPr>
          <w:rFonts w:hint="eastAsia"/>
          <w:color w:val="C45911" w:themeColor="accent2" w:themeShade="BF"/>
          <w:highlight w:val="lightGray"/>
        </w:rPr>
        <w:t>Show import popup:</w:t>
      </w:r>
      <w:r w:rsidRPr="009878D0">
        <w:rPr>
          <w:rFonts w:hint="eastAsia"/>
        </w:rPr>
        <w:t>当输入的类的声明</w:t>
      </w:r>
      <w:proofErr w:type="gramStart"/>
      <w:r w:rsidRPr="009878D0">
        <w:rPr>
          <w:rFonts w:hint="eastAsia"/>
        </w:rPr>
        <w:t>没被导入时</w:t>
      </w:r>
      <w:proofErr w:type="gramEnd"/>
      <w:r w:rsidRPr="009878D0">
        <w:rPr>
          <w:rFonts w:hint="eastAsia"/>
        </w:rPr>
        <w:t>，会弹出一个选择的对话框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</w:pPr>
      <w:r w:rsidRPr="009878D0">
        <w:rPr>
          <w:rFonts w:hint="eastAsia"/>
          <w:color w:val="C45911" w:themeColor="accent2" w:themeShade="BF"/>
          <w:highlight w:val="lightGray"/>
        </w:rPr>
        <w:t>Add unambiguous imports on the fly:</w:t>
      </w:r>
      <w:r w:rsidRPr="009878D0">
        <w:rPr>
          <w:rFonts w:hint="eastAsia"/>
        </w:rPr>
        <w:t>这个就是自动导入功能了，当你输入类名后声明就被自动导入了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  <w:rPr>
          <w:color w:val="C45911" w:themeColor="accent2" w:themeShade="BF"/>
          <w:highlight w:val="lightGray"/>
        </w:rPr>
      </w:pPr>
      <w:r w:rsidRPr="009878D0">
        <w:rPr>
          <w:rFonts w:hint="eastAsia"/>
          <w:color w:val="C45911" w:themeColor="accent2" w:themeShade="BF"/>
          <w:highlight w:val="lightGray"/>
        </w:rPr>
        <w:t>Optimize imports on fly:</w:t>
      </w:r>
      <w:r w:rsidRPr="009878D0">
        <w:rPr>
          <w:rFonts w:hint="eastAsia"/>
        </w:rPr>
        <w:t>自动优化包导入，移除不需要的包</w:t>
      </w:r>
    </w:p>
    <w:p w:rsidR="009878D0" w:rsidRPr="009878D0" w:rsidRDefault="009878D0" w:rsidP="009878D0">
      <w:pPr>
        <w:pStyle w:val="a6"/>
        <w:numPr>
          <w:ilvl w:val="0"/>
          <w:numId w:val="2"/>
        </w:numPr>
        <w:ind w:firstLineChars="0"/>
        <w:rPr>
          <w:color w:val="C45911" w:themeColor="accent2" w:themeShade="BF"/>
          <w:highlight w:val="lightGray"/>
        </w:rPr>
      </w:pPr>
      <w:r w:rsidRPr="009878D0">
        <w:rPr>
          <w:rFonts w:hint="eastAsia"/>
          <w:color w:val="C45911" w:themeColor="accent2" w:themeShade="BF"/>
          <w:highlight w:val="lightGray"/>
        </w:rPr>
        <w:t>Exclude from Import and Completion:</w:t>
      </w:r>
      <w:r w:rsidRPr="009878D0">
        <w:rPr>
          <w:rFonts w:hint="eastAsia"/>
        </w:rPr>
        <w:t>这个其实就是你自定义</w:t>
      </w:r>
      <w:r w:rsidRPr="009878D0">
        <w:rPr>
          <w:rFonts w:hint="eastAsia"/>
        </w:rPr>
        <w:t>import</w:t>
      </w:r>
      <w:r w:rsidRPr="009878D0">
        <w:rPr>
          <w:rFonts w:hint="eastAsia"/>
        </w:rPr>
        <w:t>，一般不用</w:t>
      </w:r>
    </w:p>
    <w:p w:rsidR="006729D3" w:rsidRPr="006729D3" w:rsidRDefault="009878D0" w:rsidP="009878D0">
      <w:r>
        <w:rPr>
          <w:noProof/>
        </w:rPr>
        <w:lastRenderedPageBreak/>
        <w:drawing>
          <wp:inline distT="0" distB="0" distL="0" distR="0" wp14:anchorId="6ED34203" wp14:editId="7899BA61">
            <wp:extent cx="5274310" cy="40417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4A" w:rsidRDefault="00B20B4A" w:rsidP="00B20B4A">
      <w:pPr>
        <w:pStyle w:val="2"/>
        <w:rPr>
          <w:rFonts w:hint="default"/>
        </w:rPr>
      </w:pPr>
      <w:r w:rsidRPr="00B20B4A">
        <w:t>类注释模板</w:t>
      </w:r>
    </w:p>
    <w:p w:rsidR="00B20B4A" w:rsidRDefault="00B20B4A" w:rsidP="00B20B4A">
      <w:r w:rsidRPr="00B20B4A">
        <w:rPr>
          <w:rFonts w:hint="eastAsia"/>
        </w:rPr>
        <w:t>在</w:t>
      </w:r>
      <w:r w:rsidRPr="00B20B4A">
        <w:rPr>
          <w:rFonts w:hint="eastAsia"/>
        </w:rPr>
        <w:t>File-&gt;Settings-&gt;Editor-&gt;File and Code Templates</w:t>
      </w:r>
      <w:r w:rsidRPr="00B20B4A">
        <w:rPr>
          <w:rFonts w:hint="eastAsia"/>
        </w:rPr>
        <w:t>下分别修改</w:t>
      </w:r>
      <w:r w:rsidRPr="00B20B4A">
        <w:rPr>
          <w:rFonts w:hint="eastAsia"/>
        </w:rPr>
        <w:t>Class</w:t>
      </w:r>
      <w:r w:rsidRPr="00B20B4A">
        <w:rPr>
          <w:rFonts w:hint="eastAsia"/>
        </w:rPr>
        <w:t>，</w:t>
      </w:r>
      <w:r w:rsidRPr="00B20B4A">
        <w:rPr>
          <w:rFonts w:hint="eastAsia"/>
        </w:rPr>
        <w:t>Interface</w:t>
      </w:r>
      <w:r w:rsidRPr="00B20B4A">
        <w:rPr>
          <w:rFonts w:hint="eastAsia"/>
        </w:rPr>
        <w:t>，</w:t>
      </w:r>
      <w:r w:rsidRPr="00B20B4A">
        <w:rPr>
          <w:rFonts w:hint="eastAsia"/>
        </w:rPr>
        <w:t>Enum</w:t>
      </w:r>
      <w:r w:rsidRPr="00B20B4A">
        <w:rPr>
          <w:rFonts w:hint="eastAsia"/>
        </w:rPr>
        <w:t>等注释模板，</w:t>
      </w:r>
      <w:r w:rsidRPr="00B20B4A">
        <w:rPr>
          <w:rFonts w:hint="eastAsia"/>
        </w:rPr>
        <w:t>Class</w:t>
      </w:r>
      <w:r w:rsidRPr="00B20B4A">
        <w:rPr>
          <w:rFonts w:hint="eastAsia"/>
        </w:rPr>
        <w:t>模板部分修改如下，其余的</w:t>
      </w:r>
      <w:r>
        <w:rPr>
          <w:rFonts w:hint="eastAsia"/>
        </w:rPr>
        <w:t>相同</w:t>
      </w:r>
      <w:r w:rsidRPr="00B20B4A">
        <w:rPr>
          <w:rFonts w:hint="eastAsia"/>
        </w:rPr>
        <w:t>。以下所示的</w:t>
      </w:r>
      <w:r w:rsidRPr="00B20B4A">
        <w:rPr>
          <w:rFonts w:hint="eastAsia"/>
        </w:rPr>
        <w:t>${DESCRIPTION}</w:t>
      </w:r>
      <w:r w:rsidRPr="00B20B4A">
        <w:rPr>
          <w:rFonts w:hint="eastAsia"/>
        </w:rPr>
        <w:t>是自定义变量，会在创建类时请求输入</w:t>
      </w:r>
      <w:r>
        <w:rPr>
          <w:rFonts w:hint="eastAsia"/>
        </w:rPr>
        <w:t>：</w:t>
      </w:r>
    </w:p>
    <w:p w:rsidR="00B20B4A" w:rsidRDefault="00B20B4A" w:rsidP="00B20B4A">
      <w:r>
        <w:rPr>
          <w:noProof/>
        </w:rPr>
        <w:lastRenderedPageBreak/>
        <w:drawing>
          <wp:inline distT="0" distB="0" distL="0" distR="0" wp14:anchorId="03B5C505" wp14:editId="5D0213B8">
            <wp:extent cx="5274310" cy="4058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02" w:rsidRDefault="00FD6402" w:rsidP="00FD6402">
      <w:pPr>
        <w:pStyle w:val="2"/>
        <w:rPr>
          <w:rFonts w:hint="default"/>
        </w:rPr>
      </w:pPr>
      <w:r w:rsidRPr="00FD6402">
        <w:t>代码编辑器主题风格</w:t>
      </w:r>
    </w:p>
    <w:p w:rsidR="00FD6402" w:rsidRDefault="00FD6402" w:rsidP="00FD6402">
      <w:r w:rsidRPr="00FD6402">
        <w:rPr>
          <w:rFonts w:hint="eastAsia"/>
        </w:rPr>
        <w:t>网上提供了很多优秀的主题风格，我们可以导入自己喜欢的主题，然后在其基础上进行微调，推荐主题下载网站</w:t>
      </w:r>
      <w:r w:rsidRPr="00FD6402">
        <w:rPr>
          <w:rFonts w:hint="eastAsia"/>
        </w:rPr>
        <w:t>http://www.riaway.com</w:t>
      </w:r>
      <w:r w:rsidRPr="00FD6402">
        <w:rPr>
          <w:rFonts w:hint="eastAsia"/>
        </w:rPr>
        <w:t>，</w:t>
      </w:r>
      <w:r>
        <w:rPr>
          <w:rFonts w:hint="eastAsia"/>
        </w:rPr>
        <w:t>下载后是一个</w:t>
      </w:r>
      <w:r>
        <w:rPr>
          <w:rFonts w:hint="eastAsia"/>
        </w:rPr>
        <w:t>Jar</w:t>
      </w:r>
      <w:r>
        <w:rPr>
          <w:rFonts w:hint="eastAsia"/>
        </w:rPr>
        <w:t>包。</w:t>
      </w:r>
      <w:r w:rsidRPr="00FD6402">
        <w:rPr>
          <w:rFonts w:hint="eastAsia"/>
        </w:rPr>
        <w:t>安装下载主题步骤</w:t>
      </w:r>
      <w:r>
        <w:rPr>
          <w:rFonts w:hint="eastAsia"/>
        </w:rPr>
        <w:t>：</w:t>
      </w:r>
    </w:p>
    <w:p w:rsidR="00FD6402" w:rsidRDefault="00FD6402" w:rsidP="00FD6402">
      <w:r>
        <w:rPr>
          <w:rFonts w:hint="eastAsia"/>
        </w:rPr>
        <w:t>1.</w:t>
      </w:r>
      <w:r>
        <w:rPr>
          <w:rFonts w:hint="eastAsia"/>
        </w:rPr>
        <w:t>主菜单选择</w:t>
      </w:r>
      <w:r>
        <w:rPr>
          <w:rFonts w:hint="eastAsia"/>
        </w:rPr>
        <w:t>File-&gt;Import Setting</w:t>
      </w:r>
      <w:r>
        <w:rPr>
          <w:rFonts w:hint="eastAsia"/>
        </w:rPr>
        <w:t>，选择你下载的</w:t>
      </w:r>
      <w:r>
        <w:rPr>
          <w:rFonts w:hint="eastAsia"/>
        </w:rPr>
        <w:t>Jar</w:t>
      </w:r>
      <w:r>
        <w:rPr>
          <w:rFonts w:hint="eastAsia"/>
        </w:rPr>
        <w:t>文件</w:t>
      </w:r>
      <w:r w:rsidR="00F018D6">
        <w:rPr>
          <w:rFonts w:hint="eastAsia"/>
        </w:rPr>
        <w:t>，</w:t>
      </w:r>
      <w:r w:rsidR="00F018D6">
        <w:rPr>
          <w:rFonts w:hint="eastAsia"/>
        </w:rPr>
        <w:t>IDEA</w:t>
      </w:r>
      <w:r w:rsidR="00F018D6">
        <w:rPr>
          <w:rFonts w:hint="eastAsia"/>
        </w:rPr>
        <w:t>会提示重启</w:t>
      </w:r>
      <w:r>
        <w:rPr>
          <w:rFonts w:hint="eastAsia"/>
        </w:rPr>
        <w:t>；</w:t>
      </w:r>
    </w:p>
    <w:p w:rsidR="00FD6402" w:rsidRPr="00FD6402" w:rsidRDefault="00FD6402" w:rsidP="00FD6402">
      <w:r>
        <w:rPr>
          <w:rFonts w:hint="eastAsia"/>
        </w:rPr>
        <w:t>2.</w:t>
      </w:r>
      <w:r>
        <w:rPr>
          <w:rFonts w:hint="eastAsia"/>
        </w:rPr>
        <w:t>重</w:t>
      </w:r>
      <w:proofErr w:type="gramStart"/>
      <w:r>
        <w:rPr>
          <w:rFonts w:hint="eastAsia"/>
        </w:rPr>
        <w:t>启开发</w:t>
      </w:r>
      <w:proofErr w:type="gramEnd"/>
      <w:r>
        <w:rPr>
          <w:rFonts w:hint="eastAsia"/>
        </w:rPr>
        <w:t>工具之后，打开</w:t>
      </w:r>
      <w:r>
        <w:rPr>
          <w:rFonts w:hint="eastAsia"/>
        </w:rPr>
        <w:t xml:space="preserve">File-&gt;Settings-&gt;Editor-&gt;Colors and fonts </w:t>
      </w:r>
      <w:r>
        <w:rPr>
          <w:rFonts w:hint="eastAsia"/>
        </w:rPr>
        <w:t>然后选择你的主题即可。</w:t>
      </w:r>
    </w:p>
    <w:p w:rsidR="00B20B4A" w:rsidRPr="00373C86" w:rsidRDefault="00B20B4A" w:rsidP="00373C86">
      <w:pPr>
        <w:pStyle w:val="2"/>
        <w:rPr>
          <w:rFonts w:hint="default"/>
        </w:rPr>
      </w:pPr>
      <w:r w:rsidRPr="00373C86">
        <w:t>开发必备快捷键</w:t>
      </w:r>
    </w:p>
    <w:p w:rsidR="00B20B4A" w:rsidRPr="00373C86" w:rsidRDefault="00B20B4A" w:rsidP="00B20B4A">
      <w:pPr>
        <w:pStyle w:val="a5"/>
        <w:shd w:val="clear" w:color="auto" w:fill="FFFFFF"/>
        <w:spacing w:beforeAutospacing="0" w:after="240" w:afterAutospacing="0" w:line="390" w:lineRule="atLeast"/>
        <w:rPr>
          <w:rFonts w:cstheme="minorBidi"/>
          <w:kern w:val="2"/>
          <w:sz w:val="21"/>
        </w:rPr>
      </w:pPr>
      <w:r w:rsidRPr="00373C86">
        <w:rPr>
          <w:rFonts w:cstheme="minorBidi"/>
          <w:kern w:val="2"/>
          <w:sz w:val="21"/>
        </w:rPr>
        <w:t>IntelliJ IDEA</w:t>
      </w:r>
      <w:r w:rsidRPr="00373C86">
        <w:rPr>
          <w:rFonts w:cstheme="minorBidi"/>
          <w:kern w:val="2"/>
          <w:sz w:val="21"/>
        </w:rPr>
        <w:t>提供了丰富的快捷键组合来加快开发效率，但是快捷键太多琳琅满目也会给人无从下手的感觉。下面是我个人整理的在开发过程中必备的快捷键，</w:t>
      </w:r>
      <w:r w:rsidRPr="00373C86">
        <w:rPr>
          <w:rFonts w:cstheme="minorBidi"/>
          <w:kern w:val="2"/>
          <w:sz w:val="21"/>
        </w:rPr>
        <w:t>(</w:t>
      </w:r>
      <w:r w:rsidRPr="00373C86">
        <w:rPr>
          <w:rFonts w:cstheme="minorBidi"/>
          <w:kern w:val="2"/>
          <w:sz w:val="21"/>
        </w:rPr>
        <w:t>注</w:t>
      </w:r>
      <w:r w:rsidRPr="00373C86">
        <w:rPr>
          <w:rFonts w:cstheme="minorBidi"/>
          <w:kern w:val="2"/>
          <w:sz w:val="21"/>
        </w:rPr>
        <w:t>:IDEA</w:t>
      </w:r>
      <w:r w:rsidRPr="00373C86">
        <w:rPr>
          <w:rFonts w:cstheme="minorBidi"/>
          <w:kern w:val="2"/>
          <w:sz w:val="21"/>
        </w:rPr>
        <w:t>快捷键可能会与其他软件快捷键产生冲突，在开发过程中有必要进行取舍</w:t>
      </w:r>
      <w:r w:rsidRPr="00373C86">
        <w:rPr>
          <w:rFonts w:cstheme="minorBidi"/>
          <w:kern w:val="2"/>
          <w:sz w:val="21"/>
        </w:rPr>
        <w:t>)</w:t>
      </w:r>
      <w:r w:rsidRPr="00373C86">
        <w:rPr>
          <w:rFonts w:cstheme="minorBidi"/>
          <w:kern w:val="2"/>
          <w:sz w:val="21"/>
        </w:rPr>
        <w:t>此外</w:t>
      </w:r>
      <w:r w:rsidRPr="00373C86">
        <w:rPr>
          <w:rFonts w:cstheme="minorBidi"/>
          <w:kern w:val="2"/>
          <w:sz w:val="21"/>
        </w:rPr>
        <w:t xml:space="preserve">IntelliJ IDEA </w:t>
      </w:r>
      <w:r w:rsidRPr="00373C86">
        <w:rPr>
          <w:rFonts w:cstheme="minorBidi"/>
          <w:kern w:val="2"/>
          <w:sz w:val="21"/>
        </w:rPr>
        <w:t>官方提供了学习</w:t>
      </w:r>
      <w:r w:rsidRPr="00373C86">
        <w:rPr>
          <w:rFonts w:cstheme="minorBidi"/>
          <w:kern w:val="2"/>
          <w:sz w:val="21"/>
        </w:rPr>
        <w:t>IDEA</w:t>
      </w:r>
      <w:r w:rsidRPr="00373C86">
        <w:rPr>
          <w:rFonts w:cstheme="minorBidi"/>
          <w:kern w:val="2"/>
          <w:sz w:val="21"/>
        </w:rPr>
        <w:t>快捷键的一个插件</w:t>
      </w:r>
      <w:r w:rsidRPr="00373C86">
        <w:rPr>
          <w:rFonts w:cstheme="minorBidi"/>
          <w:kern w:val="2"/>
          <w:sz w:val="21"/>
        </w:rPr>
        <w:t>:IDE Features Trainer:</w:t>
      </w:r>
      <w:hyperlink r:id="rId28" w:tgtFrame="_blank" w:history="1">
        <w:r w:rsidRPr="00373C86">
          <w:rPr>
            <w:rFonts w:cstheme="minorBidi"/>
            <w:kern w:val="2"/>
            <w:sz w:val="21"/>
          </w:rPr>
          <w:t>https://plugins.jetbrains.com/plugin/8554?pr=idea</w:t>
        </w:r>
      </w:hyperlink>
      <w:r w:rsidRPr="00373C86">
        <w:rPr>
          <w:rFonts w:cstheme="minorBidi"/>
          <w:kern w:val="2"/>
          <w:sz w:val="21"/>
        </w:rPr>
        <w:t>，可以自行去插件库下载学习</w:t>
      </w:r>
    </w:p>
    <w:p w:rsidR="00B20B4A" w:rsidRDefault="00B20B4A" w:rsidP="008A4B9D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0" w:name="t21"/>
      <w:bookmarkEnd w:id="0"/>
      <w:r>
        <w:rPr>
          <w:rFonts w:ascii="Arial" w:hAnsi="Arial" w:cs="Arial"/>
          <w:color w:val="4F4F4F"/>
          <w:sz w:val="33"/>
          <w:szCs w:val="33"/>
        </w:rPr>
        <w:t>Ctrl</w:t>
      </w:r>
      <w:r>
        <w:rPr>
          <w:rFonts w:ascii="Arial" w:hAnsi="Arial" w:cs="Arial"/>
          <w:color w:val="4F4F4F"/>
          <w:sz w:val="33"/>
          <w:szCs w:val="33"/>
        </w:rPr>
        <w:t>相关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7"/>
        <w:gridCol w:w="12403"/>
      </w:tblGrid>
      <w:tr w:rsidR="00B20B4A" w:rsidTr="00B20B4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rFonts w:ascii="宋体" w:hAnsi="宋体" w:cs="宋体"/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介绍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lastRenderedPageBreak/>
              <w:t>Ctrl + 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进入光标所在的方法</w:t>
            </w:r>
            <w:r>
              <w:rPr>
                <w:color w:val="4F4F4F"/>
                <w:szCs w:val="21"/>
              </w:rPr>
              <w:t>/</w:t>
            </w:r>
            <w:r>
              <w:rPr>
                <w:color w:val="4F4F4F"/>
                <w:szCs w:val="21"/>
              </w:rPr>
              <w:t>变量的接口或是定义处，等效于</w:t>
            </w:r>
            <w:r>
              <w:rPr>
                <w:color w:val="4F4F4F"/>
                <w:szCs w:val="21"/>
              </w:rPr>
              <w:t xml:space="preserve">Ctrl + </w:t>
            </w:r>
            <w:r>
              <w:rPr>
                <w:color w:val="4F4F4F"/>
                <w:szCs w:val="21"/>
              </w:rPr>
              <w:t>左键单击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复制光标所在行或复制选择内容，并把复制内容插入光标位置下面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在当前文件进行文本查找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查看类的继承结构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通过类名定位文件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快速</w:t>
            </w:r>
            <w:proofErr w:type="gramStart"/>
            <w:r>
              <w:rPr>
                <w:color w:val="4F4F4F"/>
                <w:szCs w:val="21"/>
              </w:rPr>
              <w:t>重写父类方法</w:t>
            </w:r>
            <w:proofErr w:type="gramEnd"/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方法参数提示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删除光标所在行或删除选中的行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递进式选择代码块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Z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撤销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+ 1,2,3…9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定位到对应数值的书签位置</w:t>
            </w:r>
            <w:r>
              <w:rPr>
                <w:color w:val="4F4F4F"/>
                <w:szCs w:val="21"/>
              </w:rPr>
              <w:t xml:space="preserve"> </w:t>
            </w:r>
            <w:r>
              <w:rPr>
                <w:color w:val="4F4F4F"/>
                <w:szCs w:val="21"/>
              </w:rPr>
              <w:t>结合</w:t>
            </w:r>
            <w:r>
              <w:rPr>
                <w:color w:val="4F4F4F"/>
                <w:szCs w:val="21"/>
              </w:rPr>
              <w:t>Ctrl + Shift + 1,2,3…9</w:t>
            </w:r>
            <w:r>
              <w:rPr>
                <w:color w:val="4F4F4F"/>
                <w:szCs w:val="21"/>
              </w:rPr>
              <w:t>使用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F1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在光标所在的错误代码出显示错误信息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F12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弹出当前文件结构层，可以在弹出的层上直接输入进行筛选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Space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基础代码补全默认在</w:t>
            </w:r>
            <w:r>
              <w:rPr>
                <w:color w:val="4F4F4F"/>
                <w:szCs w:val="21"/>
              </w:rPr>
              <w:t>Windows</w:t>
            </w:r>
            <w:r>
              <w:rPr>
                <w:color w:val="4F4F4F"/>
                <w:szCs w:val="21"/>
              </w:rPr>
              <w:t>系统上被输入法占用，需要进行修改，建议修改为</w:t>
            </w:r>
            <w:r>
              <w:rPr>
                <w:color w:val="4F4F4F"/>
                <w:szCs w:val="21"/>
              </w:rPr>
              <w:t xml:space="preserve">Ctrl + </w:t>
            </w:r>
            <w:r>
              <w:rPr>
                <w:color w:val="4F4F4F"/>
                <w:szCs w:val="21"/>
              </w:rPr>
              <w:t>逗号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/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注释光标所在行代码，会根据当前不同文件类型使用不同的注释符号</w:t>
            </w:r>
          </w:p>
        </w:tc>
      </w:tr>
    </w:tbl>
    <w:p w:rsidR="00B20B4A" w:rsidRDefault="00B20B4A" w:rsidP="00B20B4A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1" w:name="t22"/>
      <w:bookmarkEnd w:id="1"/>
      <w:r>
        <w:rPr>
          <w:rFonts w:ascii="Arial" w:hAnsi="Arial" w:cs="Arial"/>
          <w:color w:val="4F4F4F"/>
          <w:sz w:val="33"/>
          <w:szCs w:val="33"/>
        </w:rPr>
        <w:t>Alt</w:t>
      </w:r>
      <w:r>
        <w:rPr>
          <w:rFonts w:ascii="Arial" w:hAnsi="Arial" w:cs="Arial"/>
          <w:color w:val="4F4F4F"/>
          <w:sz w:val="33"/>
          <w:szCs w:val="33"/>
        </w:rPr>
        <w:t>相关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7"/>
        <w:gridCol w:w="11333"/>
      </w:tblGrid>
      <w:tr w:rsidR="00B20B4A" w:rsidTr="00C50EFD">
        <w:trPr>
          <w:tblHeader/>
        </w:trPr>
        <w:tc>
          <w:tcPr>
            <w:tcW w:w="30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rFonts w:ascii="宋体" w:hAnsi="宋体" w:cs="宋体"/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快捷键</w:t>
            </w:r>
          </w:p>
        </w:tc>
        <w:tc>
          <w:tcPr>
            <w:tcW w:w="113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介绍</w:t>
            </w:r>
          </w:p>
        </w:tc>
      </w:tr>
      <w:tr w:rsidR="00B20B4A" w:rsidTr="00C50EFD">
        <w:tc>
          <w:tcPr>
            <w:tcW w:w="30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Alt + Q</w:t>
            </w:r>
          </w:p>
        </w:tc>
        <w:tc>
          <w:tcPr>
            <w:tcW w:w="113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弹出一个提示，显示</w:t>
            </w:r>
            <w:proofErr w:type="gramStart"/>
            <w:r>
              <w:rPr>
                <w:color w:val="4F4F4F"/>
                <w:szCs w:val="21"/>
              </w:rPr>
              <w:t>当前类</w:t>
            </w:r>
            <w:proofErr w:type="gramEnd"/>
            <w:r>
              <w:rPr>
                <w:color w:val="4F4F4F"/>
                <w:szCs w:val="21"/>
              </w:rPr>
              <w:t>的声明</w:t>
            </w:r>
            <w:r>
              <w:rPr>
                <w:color w:val="4F4F4F"/>
                <w:szCs w:val="21"/>
              </w:rPr>
              <w:t>/</w:t>
            </w:r>
            <w:r>
              <w:rPr>
                <w:color w:val="4F4F4F"/>
                <w:szCs w:val="21"/>
              </w:rPr>
              <w:t>上下文信息</w:t>
            </w:r>
          </w:p>
        </w:tc>
      </w:tr>
      <w:tr w:rsidR="00B20B4A" w:rsidTr="00C50EFD">
        <w:tc>
          <w:tcPr>
            <w:tcW w:w="30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Alt + Enter</w:t>
            </w:r>
          </w:p>
        </w:tc>
        <w:tc>
          <w:tcPr>
            <w:tcW w:w="113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根据光标所在问题，提供快速修复选择</w:t>
            </w:r>
          </w:p>
        </w:tc>
      </w:tr>
      <w:tr w:rsidR="00F55BE0" w:rsidTr="00C50EFD">
        <w:tc>
          <w:tcPr>
            <w:tcW w:w="30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55BE0" w:rsidRDefault="00C50EFD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rFonts w:hint="eastAsia"/>
                <w:color w:val="4F4F4F"/>
                <w:szCs w:val="21"/>
              </w:rPr>
              <w:t>A</w:t>
            </w:r>
            <w:r>
              <w:rPr>
                <w:color w:val="4F4F4F"/>
                <w:szCs w:val="21"/>
              </w:rPr>
              <w:t>lt + Ins</w:t>
            </w:r>
          </w:p>
        </w:tc>
        <w:tc>
          <w:tcPr>
            <w:tcW w:w="113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55BE0" w:rsidRDefault="00C50EFD">
            <w:pPr>
              <w:spacing w:line="330" w:lineRule="atLeast"/>
              <w:rPr>
                <w:color w:val="4F4F4F"/>
                <w:szCs w:val="21"/>
              </w:rPr>
            </w:pPr>
            <w:r w:rsidRPr="00C50EFD">
              <w:rPr>
                <w:rFonts w:hint="eastAsia"/>
                <w:color w:val="4F4F4F"/>
                <w:szCs w:val="21"/>
              </w:rPr>
              <w:t>自动生成代码，</w:t>
            </w:r>
            <w:r w:rsidRPr="00C50EFD">
              <w:rPr>
                <w:color w:val="4F4F4F"/>
                <w:szCs w:val="21"/>
              </w:rPr>
              <w:t>toString</w:t>
            </w:r>
            <w:r w:rsidRPr="00C50EFD">
              <w:rPr>
                <w:rFonts w:hint="eastAsia"/>
                <w:color w:val="4F4F4F"/>
                <w:szCs w:val="21"/>
              </w:rPr>
              <w:t>，</w:t>
            </w:r>
            <w:r w:rsidRPr="00C50EFD">
              <w:rPr>
                <w:color w:val="4F4F4F"/>
                <w:szCs w:val="21"/>
              </w:rPr>
              <w:t>get</w:t>
            </w:r>
            <w:r w:rsidRPr="00C50EFD">
              <w:rPr>
                <w:rFonts w:hint="eastAsia"/>
                <w:color w:val="4F4F4F"/>
                <w:szCs w:val="21"/>
              </w:rPr>
              <w:t>，</w:t>
            </w:r>
            <w:r w:rsidRPr="00C50EFD">
              <w:rPr>
                <w:color w:val="4F4F4F"/>
                <w:szCs w:val="21"/>
              </w:rPr>
              <w:t>set</w:t>
            </w:r>
            <w:r w:rsidRPr="00C50EFD">
              <w:rPr>
                <w:rFonts w:hint="eastAsia"/>
                <w:color w:val="4F4F4F"/>
                <w:szCs w:val="21"/>
              </w:rPr>
              <w:t>等方法</w:t>
            </w:r>
          </w:p>
        </w:tc>
      </w:tr>
      <w:tr w:rsidR="00C50EFD" w:rsidTr="00C50EFD">
        <w:tc>
          <w:tcPr>
            <w:tcW w:w="30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C50EFD" w:rsidRPr="00C50EFD" w:rsidRDefault="00C50EFD" w:rsidP="00C50EFD">
            <w:pPr>
              <w:spacing w:line="330" w:lineRule="atLeast"/>
              <w:rPr>
                <w:color w:val="4F4F4F"/>
                <w:szCs w:val="21"/>
              </w:rPr>
            </w:pPr>
            <w:r w:rsidRPr="00C50EFD">
              <w:rPr>
                <w:color w:val="4F4F4F"/>
                <w:szCs w:val="21"/>
              </w:rPr>
              <w:t>Alt+Shift+</w:t>
            </w:r>
            <w:r w:rsidRPr="00C50EFD">
              <w:rPr>
                <w:color w:val="4F4F4F"/>
                <w:szCs w:val="21"/>
              </w:rPr>
              <w:t>上下箭头</w:t>
            </w:r>
          </w:p>
        </w:tc>
        <w:tc>
          <w:tcPr>
            <w:tcW w:w="1133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C50EFD" w:rsidRPr="00C50EFD" w:rsidRDefault="00C50EFD" w:rsidP="00C50EFD">
            <w:pPr>
              <w:widowControl/>
              <w:jc w:val="left"/>
              <w:rPr>
                <w:color w:val="4F4F4F"/>
                <w:szCs w:val="21"/>
              </w:rPr>
            </w:pPr>
            <w:r w:rsidRPr="00C50EFD">
              <w:rPr>
                <w:color w:val="4F4F4F"/>
                <w:szCs w:val="21"/>
              </w:rPr>
              <w:t>移动当前代码行</w:t>
            </w:r>
          </w:p>
        </w:tc>
      </w:tr>
    </w:tbl>
    <w:p w:rsidR="00B20B4A" w:rsidRDefault="00B20B4A" w:rsidP="00B20B4A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2" w:name="t23"/>
      <w:bookmarkEnd w:id="2"/>
      <w:r>
        <w:rPr>
          <w:rFonts w:ascii="Arial" w:hAnsi="Arial" w:cs="Arial"/>
          <w:color w:val="4F4F4F"/>
          <w:sz w:val="33"/>
          <w:szCs w:val="33"/>
        </w:rPr>
        <w:lastRenderedPageBreak/>
        <w:t>Shift</w:t>
      </w:r>
      <w:r>
        <w:rPr>
          <w:rFonts w:ascii="Arial" w:hAnsi="Arial" w:cs="Arial"/>
          <w:color w:val="4F4F4F"/>
          <w:sz w:val="33"/>
          <w:szCs w:val="33"/>
        </w:rPr>
        <w:t>相关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5"/>
        <w:gridCol w:w="11215"/>
      </w:tblGrid>
      <w:tr w:rsidR="00B20B4A" w:rsidTr="00B20B4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rFonts w:ascii="宋体" w:hAnsi="宋体" w:cs="宋体"/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介绍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Shift + F3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在查找模式下，定位到上一个匹配处</w:t>
            </w:r>
          </w:p>
        </w:tc>
      </w:tr>
    </w:tbl>
    <w:p w:rsidR="00B20B4A" w:rsidRDefault="00B20B4A" w:rsidP="00B20B4A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3" w:name="t24"/>
      <w:bookmarkEnd w:id="3"/>
      <w:r>
        <w:rPr>
          <w:rFonts w:ascii="Arial" w:hAnsi="Arial" w:cs="Arial"/>
          <w:color w:val="4F4F4F"/>
          <w:sz w:val="33"/>
          <w:szCs w:val="33"/>
        </w:rPr>
        <w:t>Ctrl+Alt</w:t>
      </w:r>
      <w:r>
        <w:rPr>
          <w:rFonts w:ascii="Arial" w:hAnsi="Arial" w:cs="Arial"/>
          <w:color w:val="4F4F4F"/>
          <w:sz w:val="33"/>
          <w:szCs w:val="33"/>
        </w:rPr>
        <w:t>相关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8"/>
        <w:gridCol w:w="10292"/>
      </w:tblGrid>
      <w:tr w:rsidR="00B20B4A" w:rsidTr="00B20B4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rFonts w:ascii="宋体" w:hAnsi="宋体" w:cs="宋体"/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介绍</w:t>
            </w:r>
            <w:bookmarkStart w:id="4" w:name="_GoBack"/>
            <w:bookmarkEnd w:id="4"/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Alt + 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在某个调用的方法名上使用会跳到具体的实现处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Alt + 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格式化代码</w:t>
            </w:r>
            <w:r>
              <w:rPr>
                <w:color w:val="4F4F4F"/>
                <w:szCs w:val="21"/>
              </w:rPr>
              <w:t xml:space="preserve"> </w:t>
            </w:r>
            <w:r>
              <w:rPr>
                <w:color w:val="4F4F4F"/>
                <w:szCs w:val="21"/>
              </w:rPr>
              <w:t>可以对当前文件和整个包目录使用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Alt + 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快速抽取方法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Alt + 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优化导入的类和包</w:t>
            </w:r>
            <w:r>
              <w:rPr>
                <w:color w:val="4F4F4F"/>
                <w:szCs w:val="21"/>
              </w:rPr>
              <w:t xml:space="preserve"> </w:t>
            </w:r>
            <w:r>
              <w:rPr>
                <w:color w:val="4F4F4F"/>
                <w:szCs w:val="21"/>
              </w:rPr>
              <w:t>可以对当前文件和整个包目录使用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Alt + 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对选中的代码弹出环绕选项弹出层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Alt + V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快速引进变量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Alt + 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寻找类或是变量被调用的地方，以弹出框的方式显示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 xml:space="preserve">Ctrl + Alt + </w:t>
            </w:r>
            <w:r>
              <w:rPr>
                <w:color w:val="4F4F4F"/>
                <w:szCs w:val="21"/>
              </w:rPr>
              <w:t>左方向键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退回到上一个操作的地方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 xml:space="preserve">Ctrl + Alt + </w:t>
            </w:r>
            <w:r>
              <w:rPr>
                <w:color w:val="4F4F4F"/>
                <w:szCs w:val="21"/>
              </w:rPr>
              <w:t>右方向键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前进到上一个操作的地方</w:t>
            </w:r>
          </w:p>
        </w:tc>
      </w:tr>
    </w:tbl>
    <w:p w:rsidR="00B20B4A" w:rsidRDefault="00B20B4A" w:rsidP="00B20B4A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bookmarkStart w:id="5" w:name="t25"/>
      <w:bookmarkEnd w:id="5"/>
      <w:r>
        <w:rPr>
          <w:rFonts w:ascii="Arial" w:hAnsi="Arial" w:cs="Arial"/>
          <w:color w:val="4F4F4F"/>
          <w:sz w:val="33"/>
          <w:szCs w:val="33"/>
        </w:rPr>
        <w:t>Ctrl+Shift</w:t>
      </w:r>
      <w:r>
        <w:rPr>
          <w:rFonts w:ascii="Arial" w:hAnsi="Arial" w:cs="Arial"/>
          <w:color w:val="4F4F4F"/>
          <w:sz w:val="33"/>
          <w:szCs w:val="33"/>
        </w:rPr>
        <w:t>相关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3"/>
        <w:gridCol w:w="11437"/>
      </w:tblGrid>
      <w:tr w:rsidR="00B20B4A" w:rsidTr="00B20B4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rFonts w:ascii="宋体" w:hAnsi="宋体" w:cs="宋体"/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介绍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根据输入内容查找整个项目或指定目录内文件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查看方法的继承结构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自动将下一行合并到当前行末尾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通过文件名定位打开文件</w:t>
            </w:r>
            <w:r>
              <w:rPr>
                <w:color w:val="4F4F4F"/>
                <w:szCs w:val="21"/>
              </w:rPr>
              <w:t>/</w:t>
            </w:r>
            <w:r>
              <w:rPr>
                <w:color w:val="4F4F4F"/>
                <w:szCs w:val="21"/>
              </w:rPr>
              <w:t>目录，打开目录需要在输入的内容后面多加一个正斜杠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根据输入内容替换对应内容，范围为整个项目或指定目录内文件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lastRenderedPageBreak/>
              <w:t>Ctrl + Shift + 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对选中的代码进行大</w:t>
            </w:r>
            <w:r>
              <w:rPr>
                <w:color w:val="4F4F4F"/>
                <w:szCs w:val="21"/>
              </w:rPr>
              <w:t>/</w:t>
            </w:r>
            <w:r>
              <w:rPr>
                <w:color w:val="4F4F4F"/>
                <w:szCs w:val="21"/>
              </w:rPr>
              <w:t>小写轮流转换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递进</w:t>
            </w:r>
            <w:proofErr w:type="gramStart"/>
            <w:r>
              <w:rPr>
                <w:color w:val="4F4F4F"/>
                <w:szCs w:val="21"/>
              </w:rPr>
              <w:t>式取消</w:t>
            </w:r>
            <w:proofErr w:type="gramEnd"/>
            <w:r>
              <w:rPr>
                <w:color w:val="4F4F4F"/>
                <w:szCs w:val="21"/>
              </w:rPr>
              <w:t>选择代码块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Z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取消撤销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/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代码块注释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展开所有代码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折叠所有代码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+ 1,2,3…9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快速添加指定数值的书签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高亮显示所有该选中文本，按</w:t>
            </w:r>
            <w:r>
              <w:rPr>
                <w:color w:val="4F4F4F"/>
                <w:szCs w:val="21"/>
              </w:rPr>
              <w:t>Esc</w:t>
            </w:r>
            <w:r>
              <w:rPr>
                <w:color w:val="4F4F4F"/>
                <w:szCs w:val="21"/>
              </w:rPr>
              <w:t>高亮消失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Space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智能代码提示</w:t>
            </w:r>
          </w:p>
        </w:tc>
      </w:tr>
      <w:tr w:rsidR="00B20B4A" w:rsidTr="00B20B4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Ctrl + Shift + 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20B4A" w:rsidRDefault="00B20B4A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自动结束代码，行末自动添加分号</w:t>
            </w:r>
          </w:p>
        </w:tc>
      </w:tr>
    </w:tbl>
    <w:p w:rsidR="00FA33A9" w:rsidRDefault="00FA33A9" w:rsidP="00FA33A9">
      <w:pPr>
        <w:pStyle w:val="3"/>
        <w:shd w:val="clear" w:color="auto" w:fill="FFFFFF"/>
        <w:spacing w:before="120" w:after="240" w:line="450" w:lineRule="atLeast"/>
        <w:rPr>
          <w:rFonts w:ascii="Arial" w:eastAsia="宋体" w:hAnsi="Arial" w:cs="Arial"/>
          <w:color w:val="4F4F4F"/>
          <w:kern w:val="0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其他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6"/>
        <w:gridCol w:w="11614"/>
      </w:tblGrid>
      <w:tr w:rsidR="00FA33A9" w:rsidTr="00FA33A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rFonts w:ascii="宋体" w:hAnsi="宋体" w:cs="宋体"/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快捷键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b/>
                <w:bCs/>
                <w:color w:val="4F4F4F"/>
                <w:szCs w:val="21"/>
              </w:rPr>
            </w:pPr>
            <w:r>
              <w:rPr>
                <w:b/>
                <w:bCs/>
                <w:color w:val="4F4F4F"/>
                <w:szCs w:val="21"/>
              </w:rPr>
              <w:t>介绍</w:t>
            </w:r>
          </w:p>
        </w:tc>
      </w:tr>
      <w:tr w:rsidR="00FA33A9" w:rsidTr="00FA33A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F2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跳转到下一个高</w:t>
            </w:r>
            <w:proofErr w:type="gramStart"/>
            <w:r>
              <w:rPr>
                <w:color w:val="4F4F4F"/>
                <w:szCs w:val="21"/>
              </w:rPr>
              <w:t>亮错误</w:t>
            </w:r>
            <w:proofErr w:type="gramEnd"/>
            <w:r>
              <w:rPr>
                <w:color w:val="4F4F4F"/>
                <w:szCs w:val="21"/>
              </w:rPr>
              <w:t>或警告位置</w:t>
            </w:r>
          </w:p>
        </w:tc>
      </w:tr>
      <w:tr w:rsidR="00FA33A9" w:rsidTr="00FA33A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F3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在查找模式下，定位到下一个匹配处</w:t>
            </w:r>
          </w:p>
        </w:tc>
      </w:tr>
      <w:tr w:rsidR="00FA33A9" w:rsidTr="00FA33A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F4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A33A9" w:rsidRDefault="00FA33A9">
            <w:pPr>
              <w:spacing w:line="330" w:lineRule="atLeast"/>
              <w:rPr>
                <w:color w:val="4F4F4F"/>
                <w:szCs w:val="21"/>
              </w:rPr>
            </w:pPr>
            <w:r>
              <w:rPr>
                <w:color w:val="4F4F4F"/>
                <w:szCs w:val="21"/>
              </w:rPr>
              <w:t>编辑源</w:t>
            </w:r>
          </w:p>
        </w:tc>
      </w:tr>
    </w:tbl>
    <w:p w:rsidR="00B20B4A" w:rsidRPr="00B20B4A" w:rsidRDefault="00B20B4A" w:rsidP="00B20B4A"/>
    <w:sectPr w:rsidR="00B20B4A" w:rsidRPr="00B20B4A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52A5" w:rsidRDefault="005B52A5">
      <w:r>
        <w:separator/>
      </w:r>
    </w:p>
  </w:endnote>
  <w:endnote w:type="continuationSeparator" w:id="0">
    <w:p w:rsidR="005B52A5" w:rsidRDefault="005B5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77B0" w:rsidRDefault="0030001C">
    <w:pPr>
      <w:pStyle w:val="a3"/>
    </w:pPr>
    <w:r>
      <w:rPr>
        <w:noProof/>
      </w:rPr>
      <w:drawing>
        <wp:anchor distT="152400" distB="152400" distL="152400" distR="152400" simplePos="0" relativeHeight="251661312" behindDoc="1" locked="0" layoutInCell="1" allowOverlap="1">
          <wp:simplePos x="0" y="0"/>
          <wp:positionH relativeFrom="page">
            <wp:posOffset>13970</wp:posOffset>
          </wp:positionH>
          <wp:positionV relativeFrom="page">
            <wp:posOffset>10078720</wp:posOffset>
          </wp:positionV>
          <wp:extent cx="7573010" cy="548640"/>
          <wp:effectExtent l="0" t="0" r="8890" b="3810"/>
          <wp:wrapNone/>
          <wp:docPr id="1073741826" name="officeArt object" descr="word-页脚-博学谷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officeArt object" descr="word-页脚-博学谷.jpg"/>
                  <pic:cNvPicPr>
                    <a:picLocks noChangeAspect="1"/>
                  </pic:cNvPicPr>
                </pic:nvPicPr>
                <pic:blipFill>
                  <a:blip r:embed="rId1"/>
                  <a:srcRect t="3244" b="3244"/>
                  <a:stretch>
                    <a:fillRect/>
                  </a:stretch>
                </pic:blipFill>
                <pic:spPr>
                  <a:xfrm>
                    <a:off x="0" y="0"/>
                    <a:ext cx="7573010" cy="548640"/>
                  </a:xfrm>
                  <a:prstGeom prst="rect">
                    <a:avLst/>
                  </a:prstGeom>
                  <a:ln w="12700" cap="flat">
                    <a:noFill/>
                    <a:miter lim="4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52A5" w:rsidRDefault="005B52A5">
      <w:r>
        <w:separator/>
      </w:r>
    </w:p>
  </w:footnote>
  <w:footnote w:type="continuationSeparator" w:id="0">
    <w:p w:rsidR="005B52A5" w:rsidRDefault="005B5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77B0" w:rsidRDefault="0030001C">
    <w:pPr>
      <w:pStyle w:val="a4"/>
    </w:pPr>
    <w:r>
      <w:rPr>
        <w:rFonts w:hint="eastAsia"/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-1133475</wp:posOffset>
          </wp:positionH>
          <wp:positionV relativeFrom="paragraph">
            <wp:posOffset>-485775</wp:posOffset>
          </wp:positionV>
          <wp:extent cx="7594600" cy="906145"/>
          <wp:effectExtent l="0" t="0" r="6350" b="8255"/>
          <wp:wrapNone/>
          <wp:docPr id="2" name="图片 2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4600" cy="906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E05F7"/>
    <w:multiLevelType w:val="hybridMultilevel"/>
    <w:tmpl w:val="5E14A2BC"/>
    <w:lvl w:ilvl="0" w:tplc="6646F47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E9417A"/>
    <w:multiLevelType w:val="hybridMultilevel"/>
    <w:tmpl w:val="6A7A38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62033C"/>
    <w:rsid w:val="00102163"/>
    <w:rsid w:val="001977B0"/>
    <w:rsid w:val="001A7C81"/>
    <w:rsid w:val="001B4725"/>
    <w:rsid w:val="00223D58"/>
    <w:rsid w:val="00261E5F"/>
    <w:rsid w:val="002702DF"/>
    <w:rsid w:val="00270F1A"/>
    <w:rsid w:val="00280E02"/>
    <w:rsid w:val="002835FD"/>
    <w:rsid w:val="002B3C38"/>
    <w:rsid w:val="002E3459"/>
    <w:rsid w:val="002F4EB6"/>
    <w:rsid w:val="0030001C"/>
    <w:rsid w:val="00373C86"/>
    <w:rsid w:val="0043422D"/>
    <w:rsid w:val="00451ADC"/>
    <w:rsid w:val="00462FA4"/>
    <w:rsid w:val="004E72BA"/>
    <w:rsid w:val="0052107E"/>
    <w:rsid w:val="00523CFD"/>
    <w:rsid w:val="005B52A5"/>
    <w:rsid w:val="006729D3"/>
    <w:rsid w:val="006B79C7"/>
    <w:rsid w:val="006F71FD"/>
    <w:rsid w:val="00730A3D"/>
    <w:rsid w:val="007D0ADF"/>
    <w:rsid w:val="00862D42"/>
    <w:rsid w:val="00877300"/>
    <w:rsid w:val="008A4B9D"/>
    <w:rsid w:val="009878D0"/>
    <w:rsid w:val="009C3C56"/>
    <w:rsid w:val="009D0104"/>
    <w:rsid w:val="00A34504"/>
    <w:rsid w:val="00A376D5"/>
    <w:rsid w:val="00A76481"/>
    <w:rsid w:val="00B20B4A"/>
    <w:rsid w:val="00B479C1"/>
    <w:rsid w:val="00BA407D"/>
    <w:rsid w:val="00BD3442"/>
    <w:rsid w:val="00BF4DED"/>
    <w:rsid w:val="00C1658E"/>
    <w:rsid w:val="00C50EFD"/>
    <w:rsid w:val="00C51A5A"/>
    <w:rsid w:val="00E0318E"/>
    <w:rsid w:val="00E440B3"/>
    <w:rsid w:val="00E45F3A"/>
    <w:rsid w:val="00E503D3"/>
    <w:rsid w:val="00F018D6"/>
    <w:rsid w:val="00F55BE0"/>
    <w:rsid w:val="00F84600"/>
    <w:rsid w:val="00FA33A9"/>
    <w:rsid w:val="00FD6402"/>
    <w:rsid w:val="066C1046"/>
    <w:rsid w:val="09670F47"/>
    <w:rsid w:val="25503426"/>
    <w:rsid w:val="314D3C8A"/>
    <w:rsid w:val="40C576D4"/>
    <w:rsid w:val="506812CD"/>
    <w:rsid w:val="5CED1907"/>
    <w:rsid w:val="5D62033C"/>
    <w:rsid w:val="5F7F02DE"/>
    <w:rsid w:val="60072410"/>
    <w:rsid w:val="644D27E7"/>
    <w:rsid w:val="6D535020"/>
    <w:rsid w:val="6DF1377F"/>
    <w:rsid w:val="78DD54C8"/>
    <w:rsid w:val="7FEC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84B2C1"/>
  <w15:docId w15:val="{4164064D-941F-4330-B7A4-1DAE197EE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77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rsid w:val="00B20B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character" w:customStyle="1" w:styleId="10">
    <w:name w:val="标题 1 字符"/>
    <w:basedOn w:val="a0"/>
    <w:link w:val="1"/>
    <w:rsid w:val="00877300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6">
    <w:name w:val="List Paragraph"/>
    <w:basedOn w:val="a"/>
    <w:uiPriority w:val="99"/>
    <w:rsid w:val="00B479C1"/>
    <w:pPr>
      <w:ind w:firstLineChars="200" w:firstLine="420"/>
    </w:pPr>
  </w:style>
  <w:style w:type="character" w:customStyle="1" w:styleId="30">
    <w:name w:val="标题 3 字符"/>
    <w:basedOn w:val="a0"/>
    <w:link w:val="3"/>
    <w:rsid w:val="00B20B4A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styleId="a7">
    <w:name w:val="Hyperlink"/>
    <w:basedOn w:val="a0"/>
    <w:uiPriority w:val="99"/>
    <w:unhideWhenUsed/>
    <w:rsid w:val="00B20B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8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00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92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29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3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22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0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lugins.jetbrains.com/plugin/8554?pr=ide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559</TotalTime>
  <Pages>16</Pages>
  <Words>605</Words>
  <Characters>3451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Elly</dc:creator>
  <cp:lastModifiedBy>lwzy</cp:lastModifiedBy>
  <cp:revision>35</cp:revision>
  <dcterms:created xsi:type="dcterms:W3CDTF">2018-08-03T06:56:00Z</dcterms:created>
  <dcterms:modified xsi:type="dcterms:W3CDTF">2018-12-12T13:33:00Z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